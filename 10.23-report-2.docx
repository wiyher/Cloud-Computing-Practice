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725870">
      <w:pPr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hint="eastAsia" w:ascii="Times New Roman" w:hAnsi="Times New Roman" w:eastAsia="黑体" w:cs="Times New Roman"/>
          <w:sz w:val="44"/>
          <w:szCs w:val="44"/>
        </w:rPr>
        <w:t>南京信息工程大学  实验（实习）报告</w:t>
      </w:r>
    </w:p>
    <w:p w14:paraId="69620247">
      <w:pPr>
        <w:rPr>
          <w:rFonts w:ascii="宋体" w:hAnsi="宋体" w:eastAsia="宋体" w:cs="Times New Roman"/>
          <w:szCs w:val="21"/>
        </w:rPr>
      </w:pPr>
    </w:p>
    <w:p w14:paraId="360A74DB">
      <w:pPr>
        <w:rPr>
          <w:rFonts w:ascii="宋体" w:hAnsi="宋体" w:eastAsia="宋体" w:cs="Times New Roman"/>
          <w:szCs w:val="21"/>
          <w:u w:val="single"/>
        </w:rPr>
      </w:pPr>
      <w:r>
        <w:rPr>
          <w:rFonts w:hint="eastAsia" w:ascii="宋体" w:hAnsi="宋体" w:eastAsia="宋体" w:cs="Times New Roman"/>
          <w:szCs w:val="21"/>
        </w:rPr>
        <w:t>实验名称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阿里云平台实验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szCs w:val="21"/>
          <w:lang w:val="en-US" w:eastAsia="zh-CN"/>
        </w:rPr>
        <w:t>实验</w:t>
      </w:r>
      <w:r>
        <w:rPr>
          <w:rFonts w:hint="eastAsia" w:ascii="宋体" w:hAnsi="宋体" w:eastAsia="宋体" w:cs="Times New Roman"/>
          <w:szCs w:val="21"/>
        </w:rPr>
        <w:t>（实习）日期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eastAsia="zh-CN"/>
        </w:rPr>
        <w:t>2025.10.23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指导教师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 吴军</w:t>
      </w:r>
      <w:r>
        <w:rPr>
          <w:rFonts w:ascii="宋体" w:hAnsi="宋体" w:eastAsia="宋体" w:cs="Times New Roman"/>
          <w:szCs w:val="21"/>
          <w:u w:val="single"/>
        </w:rPr>
        <w:t xml:space="preserve">      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   </w:t>
      </w:r>
    </w:p>
    <w:p w14:paraId="7189BDD9">
      <w:pPr>
        <w:rPr>
          <w:rFonts w:ascii="宋体" w:hAnsi="宋体" w:eastAsia="宋体" w:cs="Times New Roman"/>
          <w:szCs w:val="21"/>
          <w:u w:val="single"/>
        </w:rPr>
      </w:pPr>
      <w:r>
        <w:rPr>
          <w:rFonts w:hint="eastAsia" w:ascii="宋体" w:hAnsi="宋体" w:eastAsia="宋体" w:cs="Times New Roman"/>
          <w:szCs w:val="21"/>
        </w:rPr>
        <w:t>系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计算机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专业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计算机科学与技术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年级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2022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班次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6 </w:t>
      </w:r>
      <w:r>
        <w:rPr>
          <w:rFonts w:hint="eastAsia" w:ascii="宋体" w:hAnsi="宋体" w:eastAsia="宋体" w:cs="Times New Roman"/>
          <w:szCs w:val="21"/>
        </w:rPr>
        <w:t>姓名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吴盈辉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学号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202283290079</w:t>
      </w:r>
      <w:r>
        <w:rPr>
          <w:rFonts w:ascii="宋体" w:hAnsi="宋体" w:eastAsia="宋体" w:cs="Times New Roman"/>
          <w:szCs w:val="21"/>
          <w:u w:val="single"/>
        </w:rPr>
        <w:t xml:space="preserve">            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</w:p>
    <w:p w14:paraId="70B45FF4"/>
    <w:p w14:paraId="6C5BFFB3">
      <w:pPr>
        <w:ind w:firstLine="211" w:firstLineChars="100"/>
        <w:rPr>
          <w:rFonts w:hint="default" w:ascii="宋体" w:hAnsi="宋体" w:eastAsia="宋体"/>
          <w:b/>
          <w:bCs w:val="0"/>
          <w:lang w:val="en-US" w:eastAsia="zh-CN"/>
        </w:rPr>
      </w:pPr>
      <w:r>
        <w:rPr>
          <w:rFonts w:hint="eastAsia" w:ascii="宋体" w:hAnsi="宋体" w:eastAsia="宋体"/>
          <w:b/>
          <w:bCs w:val="0"/>
        </w:rPr>
        <w:t>一、</w:t>
      </w:r>
      <w:r>
        <w:rPr>
          <w:rFonts w:hint="eastAsia" w:ascii="宋体" w:hAnsi="宋体" w:eastAsia="宋体"/>
          <w:b/>
          <w:bCs w:val="0"/>
          <w:lang w:val="en-US" w:eastAsia="zh-CN"/>
        </w:rPr>
        <w:t>实验目的与要求</w:t>
      </w:r>
    </w:p>
    <w:p w14:paraId="204D9BA0">
      <w:pPr>
        <w:ind w:firstLine="420" w:firstLineChars="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云平台部署</w:t>
      </w:r>
    </w:p>
    <w:p w14:paraId="3F0F27FD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1）</w:t>
      </w:r>
      <w:r>
        <w:rPr>
          <w:rFonts w:hint="default" w:ascii="宋体" w:hAnsi="宋体" w:eastAsia="宋体"/>
          <w:b w:val="0"/>
          <w:bCs/>
          <w:lang w:val="en-US" w:eastAsia="zh-CN"/>
        </w:rPr>
        <w:t>创建私有网络</w:t>
      </w:r>
    </w:p>
    <w:p w14:paraId="6176A06B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2）初始化子网和路由表</w:t>
      </w:r>
    </w:p>
    <w:p w14:paraId="1716432C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3）新建 CVM</w:t>
      </w:r>
    </w:p>
    <w:p w14:paraId="5DBCBBB3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4）创建云数据库 CDB</w:t>
      </w:r>
    </w:p>
    <w:p w14:paraId="18F4DD57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5）初始化数据库实例</w:t>
      </w:r>
    </w:p>
    <w:p w14:paraId="7698AB3A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 xml:space="preserve">6）创建文件存储 </w:t>
      </w:r>
    </w:p>
    <w:p w14:paraId="41C0A095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default" w:ascii="宋体" w:hAnsi="宋体" w:eastAsia="宋体"/>
          <w:b w:val="0"/>
          <w:bCs/>
          <w:lang w:val="en-US" w:eastAsia="zh-CN"/>
        </w:rPr>
        <w:t>7）挂载文件存储</w:t>
      </w:r>
    </w:p>
    <w:p w14:paraId="4A65F29D">
      <w:pPr>
        <w:ind w:firstLine="420" w:firstLineChars="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8）</w:t>
      </w:r>
      <w:r>
        <w:rPr>
          <w:rFonts w:hint="default" w:ascii="宋体" w:hAnsi="宋体" w:eastAsia="宋体"/>
          <w:b w:val="0"/>
          <w:bCs/>
          <w:lang w:val="en-US" w:eastAsia="zh-CN"/>
        </w:rPr>
        <w:t>搭建论坛网站</w:t>
      </w:r>
    </w:p>
    <w:p w14:paraId="6C7EABF6">
      <w:pPr>
        <w:spacing w:before="156" w:beforeLines="50"/>
        <w:ind w:firstLine="211" w:firstLineChars="100"/>
        <w:rPr>
          <w:rFonts w:hint="default" w:ascii="宋体" w:hAnsi="宋体" w:eastAsia="宋体"/>
          <w:b/>
          <w:lang w:val="en-US" w:eastAsia="zh-CN"/>
        </w:rPr>
      </w:pPr>
      <w:r>
        <w:rPr>
          <w:rFonts w:ascii="宋体" w:hAnsi="宋体" w:eastAsia="宋体"/>
          <w:b/>
        </w:rPr>
        <w:t>二、</w:t>
      </w:r>
      <w:r>
        <w:rPr>
          <w:rFonts w:hint="eastAsia" w:ascii="宋体" w:hAnsi="宋体" w:eastAsia="宋体"/>
          <w:b/>
          <w:lang w:val="en-US" w:eastAsia="zh-CN"/>
        </w:rPr>
        <w:t>实验内容及步骤</w:t>
      </w:r>
    </w:p>
    <w:p w14:paraId="20FF16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27" w:firstLineChars="299"/>
        <w:textAlignment w:val="auto"/>
        <w:rPr>
          <w:rFonts w:hint="eastAsia" w:ascii="宋体" w:hAnsi="宋体" w:eastAsia="宋体"/>
          <w:b w:val="0"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1D69921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27" w:firstLineChars="299"/>
        <w:textAlignment w:val="auto"/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配置云平台设备：</w:t>
      </w:r>
    </w:p>
    <w:p w14:paraId="5EDFB9B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66690" cy="1537970"/>
            <wp:effectExtent l="0" t="0" r="381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D01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27" w:firstLineChars="299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域名解析并绑定云服务器：</w:t>
      </w:r>
    </w:p>
    <w:p w14:paraId="14D2C36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57800" cy="12344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219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57800" cy="9290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89F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27" w:firstLineChars="299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数据库布置</w:t>
      </w:r>
    </w:p>
    <w:p w14:paraId="094A729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67960" cy="2166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DD8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数据库内容迁移自上次任务的数据库备份文件</w:t>
      </w:r>
    </w:p>
    <w:p w14:paraId="7186115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  <w:bookmarkStart w:id="0" w:name="_GoBack"/>
      <w:bookmarkEnd w:id="0"/>
    </w:p>
    <w:p w14:paraId="193CEA6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27" w:firstLineChars="299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文件系统挂载与配置</w:t>
      </w:r>
    </w:p>
    <w:p w14:paraId="2849446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676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C31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布置个人blog的html文件：</w:t>
      </w:r>
    </w:p>
    <w:p w14:paraId="69A4FC5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</w:p>
    <w:p w14:paraId="51BBD18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67325" cy="333756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86F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60340" cy="17176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5F8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配置好文件全部内容：</w:t>
      </w:r>
    </w:p>
    <w:p w14:paraId="1DBFE44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66055" cy="141859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5AF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27" w:firstLineChars="299"/>
        <w:textAlignment w:val="auto"/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网站搭建完成</w:t>
      </w:r>
    </w:p>
    <w:p w14:paraId="4E05A8C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可通过www.wiyher.cc进行访问：</w:t>
      </w:r>
    </w:p>
    <w:p w14:paraId="131E7B3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具体页面展示如下：</w:t>
      </w:r>
    </w:p>
    <w:p w14:paraId="03FCCBA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57800" cy="29057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473680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27" w:firstLineChars="299"/>
        <w:textAlignment w:val="auto"/>
        <w:rPr>
          <w:rFonts w:hint="eastAsia" w:ascii="宋体" w:hAnsi="宋体" w:eastAsia="宋体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10D2FFCC">
      <w:pPr>
        <w:ind w:firstLine="211" w:firstLineChars="10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三</w:t>
      </w:r>
      <w:r>
        <w:rPr>
          <w:rFonts w:hint="eastAsia" w:ascii="宋体" w:hAnsi="宋体" w:eastAsia="宋体"/>
          <w:b/>
        </w:rPr>
        <w:t>、</w:t>
      </w:r>
      <w:r>
        <w:rPr>
          <w:rFonts w:hint="eastAsia" w:ascii="宋体" w:hAnsi="宋体" w:eastAsia="宋体"/>
          <w:b/>
          <w:lang w:val="en-US" w:eastAsia="zh-CN"/>
        </w:rPr>
        <w:t>实验总结</w:t>
      </w:r>
    </w:p>
    <w:p w14:paraId="7E57112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本次实践依旧是搭建部署一个个人博客，完成了云平台部署web应用的任务，走遍整个流程对创建私有网络、初始化子网和路由表、新建 CVM、创建云数据库 CDB、初始化数据库实例、创建文件存储 、挂载文件存储、搭建 网站有了初步的体验和学习掌握。。</w:t>
      </w:r>
    </w:p>
    <w:p w14:paraId="71B7B026">
      <w:pPr>
        <w:ind w:firstLine="420" w:firstLine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ECB6E3"/>
    <w:multiLevelType w:val="singleLevel"/>
    <w:tmpl w:val="12ECB6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xMTY3YzAzY2U1ZmIzOGMyMjA2ZTBjNDFhNjZiYzIifQ=="/>
  </w:docVars>
  <w:rsids>
    <w:rsidRoot w:val="06B70F6F"/>
    <w:rsid w:val="06B70F6F"/>
    <w:rsid w:val="07C9799E"/>
    <w:rsid w:val="0FCF1650"/>
    <w:rsid w:val="1AA757F1"/>
    <w:rsid w:val="1E6257AE"/>
    <w:rsid w:val="2366364A"/>
    <w:rsid w:val="257F569B"/>
    <w:rsid w:val="2A473AAA"/>
    <w:rsid w:val="2F8C4439"/>
    <w:rsid w:val="343E7361"/>
    <w:rsid w:val="3C722C08"/>
    <w:rsid w:val="3E5A1BA6"/>
    <w:rsid w:val="40AA1674"/>
    <w:rsid w:val="417967E7"/>
    <w:rsid w:val="47F941DE"/>
    <w:rsid w:val="49EA5182"/>
    <w:rsid w:val="4BB22E3F"/>
    <w:rsid w:val="501C13F7"/>
    <w:rsid w:val="67C36364"/>
    <w:rsid w:val="67DA202E"/>
    <w:rsid w:val="68CA5930"/>
    <w:rsid w:val="6A766739"/>
    <w:rsid w:val="712065DB"/>
    <w:rsid w:val="75224C45"/>
    <w:rsid w:val="7ED2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\AppData\Roaming\kingsoft\office6\templates\docerresourceshop\ugc\template\342582029746\9a90ce6c84c9e9e3e83576373a5c4d15c5802b75\342582029746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342582029746.docx</Template>
  <Pages>4</Pages>
  <Words>90</Words>
  <Characters>107</Characters>
  <Lines>0</Lines>
  <Paragraphs>0</Paragraphs>
  <TotalTime>2</TotalTime>
  <ScaleCrop>false</ScaleCrop>
  <LinksUpToDate>false</LinksUpToDate>
  <CharactersWithSpaces>166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2025-10-23T02:15:00Z</dcterms:created>
  <dc:creator>昭昭迢迢</dc:creator>
  <cp:lastModifiedBy>昭昭迢迢</cp:lastModifiedBy>
  <dcterms:modified xsi:type="dcterms:W3CDTF">2025-10-23T03:29:27Z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FA77F3C66EDE4574A15302B77B23B390_11</vt:lpwstr>
  </property>
  <property fmtid="{D5CDD505-2E9C-101B-9397-08002B2CF9AE}" pid="4" name="KSOTemplateDocerSaveRecord">
    <vt:lpwstr>eyJoZGlkIjoiMzRjZTIyOGQyZmFmMzNmMGZkM2IyZTcxNTRhOWM2MzciLCJ1c2VySWQiOiIxNDU1NzQ0OTM2In0=</vt:lpwstr>
  </property>
</Properties>
</file>