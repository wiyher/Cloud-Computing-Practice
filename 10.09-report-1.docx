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725870">
      <w:pPr>
        <w:jc w:val="center"/>
        <w:rPr>
          <w:rFonts w:ascii="Times New Roman" w:hAnsi="Times New Roman" w:eastAsia="黑体" w:cs="Times New Roman"/>
          <w:sz w:val="44"/>
          <w:szCs w:val="44"/>
        </w:rPr>
      </w:pPr>
      <w:r>
        <w:rPr>
          <w:rFonts w:hint="eastAsia" w:ascii="Times New Roman" w:hAnsi="Times New Roman" w:eastAsia="黑体" w:cs="Times New Roman"/>
          <w:sz w:val="44"/>
          <w:szCs w:val="44"/>
        </w:rPr>
        <w:t>南京信息工程大学  实验（实习）报告</w:t>
      </w:r>
    </w:p>
    <w:p w14:paraId="69620247">
      <w:pPr>
        <w:rPr>
          <w:rFonts w:ascii="宋体" w:hAnsi="宋体" w:eastAsia="宋体" w:cs="Times New Roman"/>
          <w:szCs w:val="21"/>
        </w:rPr>
      </w:pPr>
    </w:p>
    <w:p w14:paraId="360A74DB">
      <w:pPr>
        <w:rPr>
          <w:rFonts w:ascii="宋体" w:hAnsi="宋体" w:eastAsia="宋体" w:cs="Times New Roman"/>
          <w:szCs w:val="21"/>
          <w:u w:val="single"/>
        </w:rPr>
      </w:pPr>
      <w:r>
        <w:rPr>
          <w:rFonts w:hint="eastAsia" w:ascii="宋体" w:hAnsi="宋体" w:eastAsia="宋体" w:cs="Times New Roman"/>
          <w:szCs w:val="21"/>
        </w:rPr>
        <w:t>实验名称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 xml:space="preserve">    云计算实践   </w:t>
      </w:r>
      <w:r>
        <w:rPr>
          <w:rFonts w:hint="eastAsia" w:ascii="宋体" w:hAnsi="宋体" w:eastAsia="宋体" w:cs="Times New Roman"/>
          <w:szCs w:val="21"/>
          <w:lang w:val="en-US" w:eastAsia="zh-CN"/>
        </w:rPr>
        <w:t>实验</w:t>
      </w:r>
      <w:r>
        <w:rPr>
          <w:rFonts w:hint="eastAsia" w:ascii="宋体" w:hAnsi="宋体" w:eastAsia="宋体" w:cs="Times New Roman"/>
          <w:szCs w:val="21"/>
        </w:rPr>
        <w:t>（实习）日期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eastAsia="zh-CN"/>
        </w:rPr>
        <w:t>2025.10.9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 xml:space="preserve">   </w:t>
      </w:r>
      <w:r>
        <w:rPr>
          <w:rFonts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指导教师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 xml:space="preserve">  吴军</w:t>
      </w:r>
      <w:r>
        <w:rPr>
          <w:rFonts w:ascii="宋体" w:hAnsi="宋体" w:eastAsia="宋体" w:cs="Times New Roman"/>
          <w:szCs w:val="21"/>
          <w:u w:val="single"/>
        </w:rPr>
        <w:t xml:space="preserve">      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ascii="宋体" w:hAnsi="宋体" w:eastAsia="宋体" w:cs="Times New Roman"/>
          <w:szCs w:val="21"/>
          <w:u w:val="single"/>
        </w:rPr>
        <w:t xml:space="preserve">    </w:t>
      </w:r>
    </w:p>
    <w:p w14:paraId="7189BDD9">
      <w:pPr>
        <w:rPr>
          <w:rFonts w:ascii="宋体" w:hAnsi="宋体" w:eastAsia="宋体" w:cs="Times New Roman"/>
          <w:szCs w:val="21"/>
          <w:u w:val="single"/>
        </w:rPr>
      </w:pPr>
      <w:r>
        <w:rPr>
          <w:rFonts w:hint="eastAsia" w:ascii="宋体" w:hAnsi="宋体" w:eastAsia="宋体" w:cs="Times New Roman"/>
          <w:szCs w:val="21"/>
        </w:rPr>
        <w:t>系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>计算机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专业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>计算机科学与技术</w:t>
      </w:r>
      <w:r>
        <w:rPr>
          <w:rFonts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年级</w:t>
      </w:r>
      <w:r>
        <w:rPr>
          <w:rFonts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>2022</w:t>
      </w:r>
      <w:r>
        <w:rPr>
          <w:rFonts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班次</w:t>
      </w:r>
      <w:r>
        <w:rPr>
          <w:rFonts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 xml:space="preserve">6 </w:t>
      </w:r>
      <w:r>
        <w:rPr>
          <w:rFonts w:hint="eastAsia" w:ascii="宋体" w:hAnsi="宋体" w:eastAsia="宋体" w:cs="Times New Roman"/>
          <w:szCs w:val="21"/>
        </w:rPr>
        <w:t>姓名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>吴盈辉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</w:rPr>
        <w:t>学号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  <w:r>
        <w:rPr>
          <w:rFonts w:hint="eastAsia" w:ascii="宋体" w:hAnsi="宋体" w:eastAsia="宋体" w:cs="Times New Roman"/>
          <w:szCs w:val="21"/>
          <w:u w:val="single"/>
          <w:lang w:val="en-US" w:eastAsia="zh-CN"/>
        </w:rPr>
        <w:t>202283290079</w:t>
      </w:r>
      <w:r>
        <w:rPr>
          <w:rFonts w:ascii="宋体" w:hAnsi="宋体" w:eastAsia="宋体" w:cs="Times New Roman"/>
          <w:szCs w:val="21"/>
          <w:u w:val="single"/>
        </w:rPr>
        <w:t xml:space="preserve">            </w:t>
      </w:r>
      <w:r>
        <w:rPr>
          <w:rFonts w:hint="eastAsia" w:ascii="宋体" w:hAnsi="宋体" w:eastAsia="宋体" w:cs="Times New Roman"/>
          <w:szCs w:val="21"/>
          <w:u w:val="single"/>
        </w:rPr>
        <w:t xml:space="preserve"> </w:t>
      </w:r>
    </w:p>
    <w:p w14:paraId="70B45FF4"/>
    <w:p w14:paraId="6C5BFFB3">
      <w:pPr>
        <w:ind w:firstLine="211" w:firstLineChars="100"/>
        <w:rPr>
          <w:rFonts w:hint="default" w:ascii="宋体" w:hAnsi="宋体" w:eastAsia="宋体"/>
          <w:b/>
          <w:bCs w:val="0"/>
          <w:lang w:val="en-US" w:eastAsia="zh-CN"/>
        </w:rPr>
      </w:pPr>
      <w:r>
        <w:rPr>
          <w:rFonts w:hint="eastAsia" w:ascii="宋体" w:hAnsi="宋体" w:eastAsia="宋体"/>
          <w:b/>
          <w:bCs w:val="0"/>
        </w:rPr>
        <w:t>一、</w:t>
      </w:r>
      <w:r>
        <w:rPr>
          <w:rFonts w:hint="eastAsia" w:ascii="宋体" w:hAnsi="宋体" w:eastAsia="宋体"/>
          <w:b/>
          <w:bCs w:val="0"/>
          <w:lang w:val="en-US" w:eastAsia="zh-CN"/>
        </w:rPr>
        <w:t>实验目的与要求</w:t>
      </w:r>
    </w:p>
    <w:p w14:paraId="49112DA7">
      <w:pPr>
        <w:ind w:left="420" w:leftChars="200" w:firstLine="0" w:firstLineChars="0"/>
        <w:rPr>
          <w:rFonts w:hint="eastAsia" w:ascii="宋体" w:hAnsi="宋体" w:eastAsia="宋体"/>
          <w:bCs/>
          <w:lang w:val="en-US" w:eastAsia="zh-CN"/>
        </w:rPr>
      </w:pPr>
      <w:r>
        <w:rPr>
          <w:rFonts w:hint="eastAsia" w:ascii="宋体" w:hAnsi="宋体" w:eastAsia="宋体"/>
          <w:bCs/>
          <w:lang w:val="en-US" w:eastAsia="zh-CN"/>
        </w:rPr>
        <w:t>1.完成腾讯云平台任务</w:t>
      </w:r>
    </w:p>
    <w:p w14:paraId="0B989A6B">
      <w:pPr>
        <w:ind w:left="420" w:leftChars="200" w:firstLine="0" w:firstLineChars="0"/>
        <w:rPr>
          <w:rFonts w:hint="default" w:ascii="宋体" w:hAnsi="宋体" w:eastAsia="宋体"/>
          <w:bCs/>
          <w:lang w:val="en-US" w:eastAsia="zh-CN"/>
        </w:rPr>
      </w:pPr>
      <w:r>
        <w:rPr>
          <w:rFonts w:hint="eastAsia" w:ascii="宋体" w:hAnsi="宋体" w:eastAsia="宋体"/>
          <w:bCs/>
          <w:lang w:val="en-US" w:eastAsia="zh-CN"/>
        </w:rPr>
        <w:t>2.完成GitHub注册与使用</w:t>
      </w:r>
    </w:p>
    <w:p w14:paraId="6C7EABF6">
      <w:pPr>
        <w:spacing w:before="156" w:beforeLines="50"/>
        <w:ind w:firstLine="211" w:firstLineChars="100"/>
        <w:rPr>
          <w:rFonts w:hint="default" w:ascii="宋体" w:hAnsi="宋体" w:eastAsia="宋体"/>
          <w:b/>
          <w:lang w:val="en-US" w:eastAsia="zh-CN"/>
        </w:rPr>
      </w:pPr>
      <w:r>
        <w:rPr>
          <w:rFonts w:ascii="宋体" w:hAnsi="宋体" w:eastAsia="宋体"/>
          <w:b/>
        </w:rPr>
        <w:t>二、</w:t>
      </w:r>
      <w:r>
        <w:rPr>
          <w:rFonts w:hint="eastAsia" w:ascii="宋体" w:hAnsi="宋体" w:eastAsia="宋体"/>
          <w:b/>
          <w:lang w:val="en-US" w:eastAsia="zh-CN"/>
        </w:rPr>
        <w:t>实验内容及步骤</w:t>
      </w:r>
    </w:p>
    <w:p w14:paraId="5AA51CED"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一、腾讯云平台部署应用：</w:t>
      </w:r>
    </w:p>
    <w:p w14:paraId="505246AB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0027E4BB"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在腾讯云 VPC 上创建私有网络，并进行子网的初始化。</w:t>
      </w:r>
    </w:p>
    <w:p w14:paraId="4A760266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</w:p>
    <w:p w14:paraId="4679BBB4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2353310"/>
            <wp:effectExtent l="0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39ED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54625" cy="127571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127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7681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2.创建和配置 CVM</w:t>
      </w:r>
    </w:p>
    <w:p w14:paraId="71DD85ED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304665" cy="1881505"/>
            <wp:effectExtent l="0" t="0" r="63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9B87E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2268220"/>
            <wp:effectExtent l="0" t="0" r="635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0543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2374900"/>
            <wp:effectExtent l="0" t="0" r="889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EC19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1969770"/>
            <wp:effectExtent l="0" t="0" r="1905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83ECD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CVM创建完成</w:t>
      </w:r>
    </w:p>
    <w:p w14:paraId="7FFD2647"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在云服务器管理控制台能够成功查看到新创建的 CVM</w:t>
      </w:r>
    </w:p>
    <w:p w14:paraId="10BA81B0"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云服务器，并在实验数据表中记录【主 IP 地址】列中的内网</w:t>
      </w:r>
    </w:p>
    <w:p w14:paraId="1B347847">
      <w:pPr>
        <w:keepNext w:val="0"/>
        <w:keepLines w:val="0"/>
        <w:widowControl/>
        <w:suppressLineNumbers w:val="0"/>
        <w:jc w:val="left"/>
      </w:pPr>
      <w:r>
        <w:rPr>
          <w:rFonts w:hint="eastAsia"/>
        </w:rPr>
        <w:t>IP 地址（内）和公网 IP 地址（公）。</w:t>
      </w:r>
    </w:p>
    <w:p w14:paraId="1F5B774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880" cy="1069340"/>
            <wp:effectExtent l="0" t="0" r="7620" b="1016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31208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3.创建和配置云数据库 CDB</w:t>
      </w:r>
    </w:p>
    <w:p w14:paraId="776C4E47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976755"/>
            <wp:effectExtent l="0" t="0" r="0" b="444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ED9F3">
      <w:pPr>
        <w:keepNext w:val="0"/>
        <w:keepLines w:val="0"/>
        <w:widowControl/>
        <w:suppressLineNumbers w:val="0"/>
        <w:jc w:val="left"/>
      </w:pPr>
    </w:p>
    <w:p w14:paraId="3FFDE6E6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55895" cy="894080"/>
            <wp:effectExtent l="0" t="0" r="1905" b="762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EE0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245" cy="1769110"/>
            <wp:effectExtent l="0" t="0" r="8255" b="889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2ECB">
      <w:pPr>
        <w:keepNext w:val="0"/>
        <w:keepLines w:val="0"/>
        <w:widowControl/>
        <w:suppressLineNumbers w:val="0"/>
        <w:jc w:val="left"/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创建文件系统，并将文件系统挂载到云服务器 CVM 上</w:t>
      </w:r>
    </w:p>
    <w:p w14:paraId="2FB24340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1240790"/>
            <wp:effectExtent l="0" t="0" r="3810" b="381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86340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28135" cy="2011680"/>
            <wp:effectExtent l="0" t="0" r="12065" b="762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43878">
      <w:pPr>
        <w:keepNext w:val="0"/>
        <w:keepLines w:val="0"/>
        <w:widowControl/>
        <w:suppressLineNumbers w:val="0"/>
        <w:jc w:val="left"/>
      </w:pPr>
    </w:p>
    <w:p w14:paraId="6E624D90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214880"/>
            <wp:effectExtent l="0" t="0" r="12065" b="762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2AB7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2880" cy="3060700"/>
            <wp:effectExtent l="0" t="0" r="762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466850"/>
            <wp:effectExtent l="0" t="0" r="5080" b="635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E994">
      <w:pPr>
        <w:bidi w:val="0"/>
        <w:rPr>
          <w:rFonts w:asciiTheme="minorHAnsi" w:hAnsiTheme="minorHAnsi" w:eastAsiaTheme="minorEastAsia" w:cstheme="minorBidi"/>
          <w:kern w:val="2"/>
          <w:sz w:val="21"/>
          <w:szCs w:val="22"/>
          <w:lang w:val="en-US" w:eastAsia="zh-CN" w:bidi="ar-SA"/>
        </w:rPr>
      </w:pPr>
    </w:p>
    <w:p w14:paraId="66A3996E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5.在云服务器 CVM 上部署 Discuz！，并将 Discuz！平台安装在云数据库 CDB 上，然后将论坛平台上的附件上传位置配置到 CFS 上，最后完成论坛平台的访问和使用。</w:t>
      </w:r>
    </w:p>
    <w:p w14:paraId="31167FC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2917190"/>
            <wp:effectExtent l="0" t="0" r="10795" b="381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A0D2D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2080895"/>
            <wp:effectExtent l="0" t="0" r="6350" b="190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AFF51">
      <w:pPr>
        <w:keepNext w:val="0"/>
        <w:keepLines w:val="0"/>
        <w:widowControl/>
        <w:suppressLineNumbers w:val="0"/>
        <w:jc w:val="left"/>
      </w:pPr>
    </w:p>
    <w:p w14:paraId="4164231B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 w14:paraId="58EEFE74"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GitHub注册登录：</w:t>
      </w:r>
    </w:p>
    <w:p w14:paraId="49A60623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b/>
          <w:bCs/>
          <w:lang w:val="en-US" w:eastAsia="zh-CN"/>
        </w:rPr>
      </w:pPr>
    </w:p>
    <w:p w14:paraId="48FD010F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54625" cy="2087245"/>
            <wp:effectExtent l="0" t="0" r="3175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AC0A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1.创建GitHub项目</w:t>
      </w:r>
    </w:p>
    <w:p w14:paraId="09C02832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2529840"/>
            <wp:effectExtent l="0" t="0" r="1016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4AB5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2.安装Git Bash</w:t>
      </w:r>
    </w:p>
    <w:p w14:paraId="23463AD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113530" cy="2413635"/>
            <wp:effectExtent l="0" t="0" r="127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99D38"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3.部署ssh-key</w:t>
      </w:r>
    </w:p>
    <w:p w14:paraId="14B89155"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088130" cy="2379980"/>
            <wp:effectExtent l="0" t="0" r="127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0DB6"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完成本地克隆</w:t>
      </w:r>
    </w:p>
    <w:p w14:paraId="1E57EBF1"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523490"/>
            <wp:effectExtent l="0" t="0" r="1905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1B9F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075305"/>
            <wp:effectExtent l="0" t="0" r="1905" b="1079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98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627" w:firstLineChars="299"/>
        <w:textAlignment w:val="auto"/>
        <w:rPr>
          <w:rFonts w:hint="eastAsia" w:ascii="宋体" w:hAnsi="宋体" w:eastAsia="宋体"/>
          <w:b w:val="0"/>
          <w:bCs/>
          <w:color w:val="000000" w:themeColor="text1"/>
          <w14:textFill>
            <w14:solidFill>
              <w14:schemeClr w14:val="tx1"/>
            </w14:solidFill>
          </w14:textFill>
        </w:rPr>
      </w:pPr>
    </w:p>
    <w:p w14:paraId="10D2FFCC">
      <w:pPr>
        <w:ind w:firstLine="211" w:firstLineChars="100"/>
        <w:rPr>
          <w:rFonts w:hint="default" w:ascii="宋体" w:hAnsi="宋体" w:eastAsia="宋体"/>
          <w:b/>
          <w:lang w:val="en-US" w:eastAsia="zh-CN"/>
        </w:rPr>
      </w:pPr>
      <w:r>
        <w:rPr>
          <w:rFonts w:hint="eastAsia" w:ascii="宋体" w:hAnsi="宋体" w:eastAsia="宋体"/>
          <w:b/>
          <w:lang w:val="en-US" w:eastAsia="zh-CN"/>
        </w:rPr>
        <w:t>三</w:t>
      </w:r>
      <w:r>
        <w:rPr>
          <w:rFonts w:hint="eastAsia" w:ascii="宋体" w:hAnsi="宋体" w:eastAsia="宋体"/>
          <w:b/>
        </w:rPr>
        <w:t>、</w:t>
      </w:r>
      <w:r>
        <w:rPr>
          <w:rFonts w:hint="eastAsia" w:ascii="宋体" w:hAnsi="宋体" w:eastAsia="宋体"/>
          <w:b/>
          <w:lang w:val="en-US" w:eastAsia="zh-CN"/>
        </w:rPr>
        <w:t>实验总结</w:t>
      </w:r>
    </w:p>
    <w:p w14:paraId="7E57112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本次实验完成了腾讯云平台部署web应用的任务，走遍整个流程对创建私有网络、初始化子网和路由表、新建 CVM、创建云数据库 CDB、初始化数据库实例、创建文件存储 、挂载文件存储、搭建 Discuz！论坛网站有了初步的体验和学习掌握。以及对github平台的使用学习。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4ADB58"/>
    <w:multiLevelType w:val="singleLevel"/>
    <w:tmpl w:val="B44ADB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8CAD695"/>
    <w:multiLevelType w:val="singleLevel"/>
    <w:tmpl w:val="08CAD695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A972701"/>
    <w:multiLevelType w:val="singleLevel"/>
    <w:tmpl w:val="6A972701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xMTY3YzAzY2U1ZmIzOGMyMjA2ZTBjNDFhNjZiYzIifQ=="/>
  </w:docVars>
  <w:rsids>
    <w:rsidRoot w:val="789D39F7"/>
    <w:rsid w:val="09F214BB"/>
    <w:rsid w:val="3B3958F2"/>
    <w:rsid w:val="49EA5182"/>
    <w:rsid w:val="71A94A05"/>
    <w:rsid w:val="789D3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G\AppData\Roaming\kingsoft\office6\templates\docerresourceshop\ugc\template\342582029746\9a90ce6c84c9e9e3e83576373a5c4d15c5802b75\342582029746.docx" TargetMode="Externa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342582029746.docx</Template>
  <Pages>7</Pages>
  <Words>90</Words>
  <Characters>107</Characters>
  <Lines>0</Lines>
  <Paragraphs>0</Paragraphs>
  <TotalTime>15</TotalTime>
  <ScaleCrop>false</ScaleCrop>
  <LinksUpToDate>false</LinksUpToDate>
  <CharactersWithSpaces>166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2025-10-09T07:39:00Z</dcterms:created>
  <dc:creator>昭昭迢迢</dc:creator>
  <cp:lastModifiedBy>昭昭迢迢</cp:lastModifiedBy>
  <dcterms:modified xsi:type="dcterms:W3CDTF">2025-10-09T07:56:34Z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F04219B54BC14E688E962FCB95AA89E7_11</vt:lpwstr>
  </property>
  <property fmtid="{D5CDD505-2E9C-101B-9397-08002B2CF9AE}" pid="4" name="KSOTemplateDocerSaveRecord">
    <vt:lpwstr>eyJoZGlkIjoiMzRjZTIyOGQyZmFmMzNmMGZkM2IyZTcxNTRhOWM2MzciLCJ1c2VySWQiOiIxNDU1NzQ0OTM2In0=</vt:lpwstr>
  </property>
</Properties>
</file>